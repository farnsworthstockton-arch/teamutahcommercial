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652" w:type="pct"/>
        <w:tblInd w:w="-813" w:type="dxa"/>
        <w:tblLook w:val="01E0" w:firstRow="1" w:lastRow="1" w:firstColumn="1" w:lastColumn="1" w:noHBand="0" w:noVBand="0"/>
      </w:tblPr>
      <w:tblGrid>
        <w:gridCol w:w="5054"/>
        <w:gridCol w:w="812"/>
        <w:gridCol w:w="5115"/>
      </w:tblGrid>
      <w:tr xmlns:wp14="http://schemas.microsoft.com/office/word/2010/wordml" w:rsidRPr="00C73A1D" w:rsidR="005E6AE5" w:rsidTr="43FE07F4" w14:paraId="6BB7B7A0" wp14:textId="77777777">
        <w:trPr>
          <w:trHeight w:val="886"/>
        </w:trPr>
        <w:tc>
          <w:tcPr>
            <w:tcW w:w="1098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9D9D9" w:themeFill="background1" w:themeFillShade="D9"/>
            <w:tcMar/>
            <w:vAlign w:val="center"/>
          </w:tcPr>
          <w:p w:rsidRPr="006A63B2" w:rsidR="006A63B2" w:rsidP="18CE79E8" w:rsidRDefault="006A63B2" w14:paraId="67D9741B" wp14:textId="77777777" wp14:noSpellErr="1">
            <w:pPr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CERTIFICATE OF COURSE COMPLETION for CONTINUING EDUCATION </w:t>
            </w:r>
          </w:p>
          <w:p w:rsidR="005E6AE5" w:rsidP="18CE79E8" w:rsidRDefault="006A63B2" w14:paraId="43F7795B" wp14:textId="77777777" wp14:noSpellErr="1">
            <w:pPr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>Approved by the</w:t>
            </w:r>
          </w:p>
          <w:p w:rsidRPr="00FE5061" w:rsidR="006A63B2" w:rsidP="18CE79E8" w:rsidRDefault="00FE5061" w14:paraId="58560C08" wp14:textId="77777777" wp14:noSpellErr="1">
            <w:pPr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Utah Real Estate Commission</w:t>
            </w:r>
          </w:p>
        </w:tc>
      </w:tr>
      <w:tr xmlns:wp14="http://schemas.microsoft.com/office/word/2010/wordml" w:rsidRPr="00C73A1D" w:rsidR="0060572B" w:rsidTr="43FE07F4" w14:paraId="78030455" wp14:textId="77777777">
        <w:trPr>
          <w:gridAfter w:val="1"/>
          <w:wAfter w:w="5115" w:type="dxa"/>
          <w:trHeight w:val="724"/>
        </w:trPr>
        <w:tc>
          <w:tcPr>
            <w:tcW w:w="5053" w:type="dxa"/>
            <w:tcBorders>
              <w:top w:val="single" w:color="auto" w:sz="2" w:space="0"/>
            </w:tcBorders>
            <w:tcMar/>
          </w:tcPr>
          <w:p w:rsidR="0060572B" w:rsidP="00C73A1D" w:rsidRDefault="0060572B" w14:paraId="633DACF9" wp14:textId="77777777"/>
          <w:p w:rsidRPr="00C73A1D" w:rsidR="0060572B" w:rsidP="00C73A1D" w:rsidRDefault="0060572B" w14:paraId="4FAFC33D" wp14:textId="77777777"/>
        </w:tc>
        <w:tc>
          <w:tcPr>
            <w:tcW w:w="812" w:type="dxa"/>
            <w:tcMar/>
          </w:tcPr>
          <w:p w:rsidRPr="00C73A1D" w:rsidR="0060572B" w:rsidP="00C73A1D" w:rsidRDefault="0060572B" w14:paraId="75657BD5" wp14:textId="77777777"/>
        </w:tc>
      </w:tr>
      <w:tr xmlns:wp14="http://schemas.microsoft.com/office/word/2010/wordml" w:rsidRPr="00C73A1D" w:rsidR="0052546B" w:rsidTr="43FE07F4" w14:paraId="34AADE5C" wp14:textId="77777777">
        <w:trPr>
          <w:trHeight w:val="289"/>
        </w:trPr>
        <w:tc>
          <w:tcPr>
            <w:tcW w:w="5053" w:type="dxa"/>
            <w:tcBorders>
              <w:bottom w:val="single" w:color="auto" w:sz="2" w:space="0"/>
            </w:tcBorders>
            <w:tcMar/>
            <w:vAlign w:val="bottom"/>
          </w:tcPr>
          <w:p w:rsidRPr="00B90B69" w:rsidR="00FA46E4" w:rsidP="18CE79E8" w:rsidRDefault="00FA46E4" w14:paraId="13CB7563" wp14:textId="4D4AA6F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FE07F4" w:rsidR="43FE07F4">
              <w:rPr>
                <w:rFonts w:ascii="Times New Roman" w:hAnsi="Times New Roman" w:eastAsia="Times New Roman" w:cs="Times New Roman"/>
                <w:sz w:val="24"/>
                <w:szCs w:val="24"/>
              </w:rPr>
              <w:t>Stockton Farnsworth</w:t>
            </w:r>
          </w:p>
        </w:tc>
        <w:tc>
          <w:tcPr>
            <w:tcW w:w="812" w:type="dxa"/>
            <w:tcMar/>
            <w:vAlign w:val="bottom"/>
          </w:tcPr>
          <w:p w:rsidRPr="00C73A1D" w:rsidR="00FA46E4" w:rsidP="00E77AC0" w:rsidRDefault="00FA46E4" w14:paraId="041395F4" wp14:textId="77777777"/>
        </w:tc>
        <w:tc>
          <w:tcPr>
            <w:tcW w:w="5115" w:type="dxa"/>
            <w:tcBorders>
              <w:bottom w:val="single" w:color="auto" w:sz="2" w:space="0"/>
            </w:tcBorders>
            <w:tcMar/>
            <w:vAlign w:val="bottom"/>
          </w:tcPr>
          <w:p w:rsidRPr="00B90B69" w:rsidR="00FA46E4" w:rsidP="43FE07F4" w:rsidRDefault="00FA46E4" w14:paraId="1D826138" wp14:textId="7D6E473C">
            <w:pPr>
              <w:pStyle w:val="Normal"/>
              <w:rPr>
                <w:rFonts w:ascii="Arial" w:hAnsi="Arial" w:eastAsia="Times New Roman" w:cs="Times New Roman"/>
                <w:noProof w:val="0"/>
                <w:sz w:val="16"/>
                <w:szCs w:val="16"/>
                <w:lang w:val="en-US"/>
              </w:rPr>
            </w:pPr>
            <w:r w:rsidRPr="43FE07F4" w:rsidR="43FE07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01F1E"/>
                <w:sz w:val="22"/>
                <w:szCs w:val="22"/>
                <w:u w:val="none"/>
                <w:lang w:val="en-US"/>
              </w:rPr>
              <w:t>9464569-AB00</w:t>
            </w:r>
          </w:p>
        </w:tc>
      </w:tr>
      <w:tr xmlns:wp14="http://schemas.microsoft.com/office/word/2010/wordml" w:rsidRPr="00C73A1D" w:rsidR="0052546B" w:rsidTr="43FE07F4" w14:paraId="26928734" wp14:textId="77777777">
        <w:trPr>
          <w:trHeight w:val="289"/>
        </w:trPr>
        <w:tc>
          <w:tcPr>
            <w:tcW w:w="5053" w:type="dxa"/>
            <w:tcBorders>
              <w:top w:val="single" w:color="auto" w:sz="2" w:space="0"/>
            </w:tcBorders>
            <w:tcMar/>
          </w:tcPr>
          <w:p w:rsidRPr="0060572B" w:rsidR="00FA46E4" w:rsidP="18CE79E8" w:rsidRDefault="0060572B" w14:paraId="0B49F03F" wp14:textId="77777777" wp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Name of Licensee</w:t>
            </w:r>
          </w:p>
          <w:p w:rsidRPr="0060572B" w:rsidR="0060572B" w:rsidP="00C73A1D" w:rsidRDefault="0060572B" w14:paraId="5EF77E5F" wp14:textId="77777777">
            <w:pPr>
              <w:rPr>
                <w:rFonts w:ascii="Times New Roman" w:hAnsi="Times New Roman"/>
                <w:b/>
                <w:sz w:val="24"/>
              </w:rPr>
            </w:pPr>
          </w:p>
          <w:p w:rsidR="0060572B" w:rsidP="00C73A1D" w:rsidRDefault="0060572B" w14:paraId="76235BCB" wp14:textId="77777777">
            <w:pPr>
              <w:rPr>
                <w:rFonts w:ascii="Times New Roman" w:hAnsi="Times New Roman"/>
                <w:b/>
                <w:sz w:val="24"/>
              </w:rPr>
            </w:pPr>
          </w:p>
          <w:p w:rsidRPr="0060572B" w:rsidR="00AF00D4" w:rsidP="00C73A1D" w:rsidRDefault="00AF00D4" w14:paraId="44D34091" wp14:textId="77777777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812" w:type="dxa"/>
            <w:tcMar/>
          </w:tcPr>
          <w:p w:rsidRPr="0060572B" w:rsidR="00FA46E4" w:rsidP="00C73A1D" w:rsidRDefault="00FA46E4" w14:paraId="2C23B42B" wp14:textId="77777777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5115" w:type="dxa"/>
            <w:tcBorders>
              <w:top w:val="single" w:color="auto" w:sz="2" w:space="0"/>
            </w:tcBorders>
            <w:tcMar/>
          </w:tcPr>
          <w:p w:rsidRPr="0060572B" w:rsidR="00FA46E4" w:rsidP="18CE79E8" w:rsidRDefault="0060572B" w14:paraId="568EEA76" wp14:textId="77777777" wp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Real Estate License Number</w:t>
            </w:r>
          </w:p>
        </w:tc>
      </w:tr>
      <w:tr xmlns:wp14="http://schemas.microsoft.com/office/word/2010/wordml" w:rsidRPr="00C73A1D" w:rsidR="0052546B" w:rsidTr="43FE07F4" w14:paraId="47F9AF8B" wp14:textId="77777777">
        <w:trPr>
          <w:trHeight w:val="289"/>
        </w:trPr>
        <w:tc>
          <w:tcPr>
            <w:tcW w:w="5053" w:type="dxa"/>
            <w:tcBorders>
              <w:bottom w:val="single" w:color="auto" w:sz="2" w:space="0"/>
            </w:tcBorders>
            <w:tcMar/>
            <w:vAlign w:val="bottom"/>
          </w:tcPr>
          <w:p w:rsidRPr="00887B05" w:rsidR="00FA46E4" w:rsidP="18CE79E8" w:rsidRDefault="0036056C" w14:paraId="19FCC62B" wp14:textId="77777777" wp14:noSpellErr="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8CE79E8" w:rsidR="18CE79E8">
              <w:rPr>
                <w:rFonts w:ascii="Times New Roman" w:hAnsi="Times New Roman" w:eastAsia="Times New Roman" w:cs="Times New Roman"/>
                <w:sz w:val="24"/>
                <w:szCs w:val="24"/>
                <w:lang w:val="en"/>
              </w:rPr>
              <w:t>Certified</w:t>
            </w:r>
            <w:r w:rsidRPr="18CE79E8" w:rsidR="18CE79E8">
              <w:rPr>
                <w:rFonts w:ascii="Times New Roman" w:hAnsi="Times New Roman" w:eastAsia="Times New Roman" w:cs="Times New Roman"/>
                <w:sz w:val="24"/>
                <w:szCs w:val="24"/>
                <w:lang w:val="en"/>
              </w:rPr>
              <w:t xml:space="preserve"> </w:t>
            </w:r>
            <w:r w:rsidRPr="18CE79E8" w:rsidR="18CE79E8">
              <w:rPr>
                <w:rFonts w:ascii="Times New Roman" w:hAnsi="Times New Roman" w:eastAsia="Times New Roman" w:cs="Times New Roman"/>
                <w:sz w:val="24"/>
                <w:szCs w:val="24"/>
                <w:lang w:val="en"/>
              </w:rPr>
              <w:t>New Home Specialist</w:t>
            </w:r>
          </w:p>
        </w:tc>
        <w:tc>
          <w:tcPr>
            <w:tcW w:w="812" w:type="dxa"/>
            <w:tcMar/>
            <w:vAlign w:val="bottom"/>
          </w:tcPr>
          <w:p w:rsidRPr="0060572B" w:rsidR="00FA46E4" w:rsidP="00E77AC0" w:rsidRDefault="00FA46E4" w14:paraId="24240619" wp14:textId="77777777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5115" w:type="dxa"/>
            <w:tcBorders>
              <w:bottom w:val="single" w:color="auto" w:sz="2" w:space="0"/>
            </w:tcBorders>
            <w:tcMar/>
            <w:vAlign w:val="bottom"/>
          </w:tcPr>
          <w:p w:rsidRPr="006A63B2" w:rsidR="00FA46E4" w:rsidP="18CE79E8" w:rsidRDefault="0060572B" w14:paraId="3F1CD83E" wp14:textId="77777777" wp14:noSpellErr="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8CE79E8" w:rsidR="18CE79E8">
              <w:rPr>
                <w:rFonts w:ascii="Times New Roman" w:hAnsi="Times New Roman" w:eastAsia="Times New Roman" w:cs="Times New Roman"/>
                <w:sz w:val="24"/>
                <w:szCs w:val="24"/>
                <w:lang w:val="en"/>
              </w:rPr>
              <w:t>Dennis Walsh &amp; Associates, Inc.</w:t>
            </w:r>
            <w:r w:rsidRPr="18CE79E8" w:rsidR="18CE79E8">
              <w:rPr>
                <w:rFonts w:ascii="Times New Roman" w:hAnsi="Times New Roman" w:eastAsia="Times New Roman" w:cs="Times New Roman"/>
                <w:sz w:val="24"/>
                <w:szCs w:val="24"/>
                <w:lang w:val="en"/>
              </w:rPr>
              <w:t xml:space="preserve"> </w:t>
            </w:r>
          </w:p>
        </w:tc>
      </w:tr>
      <w:tr xmlns:wp14="http://schemas.microsoft.com/office/word/2010/wordml" w:rsidRPr="00C73A1D" w:rsidR="0052546B" w:rsidTr="43FE07F4" w14:paraId="46BA97BF" wp14:textId="77777777">
        <w:trPr>
          <w:trHeight w:val="1309"/>
        </w:trPr>
        <w:tc>
          <w:tcPr>
            <w:tcW w:w="5053" w:type="dxa"/>
            <w:tcBorders>
              <w:top w:val="single" w:color="auto" w:sz="2" w:space="0"/>
            </w:tcBorders>
            <w:tcMar/>
          </w:tcPr>
          <w:p w:rsidRPr="007A2F87" w:rsidR="007A2F87" w:rsidP="18CE79E8" w:rsidRDefault="007A2F87" w14:paraId="65FCB648" wp14:textId="77777777" wp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"/>
              </w:rPr>
              <w:t>Cou</w:t>
            </w: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"/>
              </w:rPr>
              <w:t>rse Title</w:t>
            </w: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"/>
              </w:rPr>
              <w:t xml:space="preserve"> </w:t>
            </w:r>
          </w:p>
        </w:tc>
        <w:tc>
          <w:tcPr>
            <w:tcW w:w="812" w:type="dxa"/>
            <w:tcMar/>
          </w:tcPr>
          <w:p w:rsidRPr="0060572B" w:rsidR="00FA46E4" w:rsidP="00C73A1D" w:rsidRDefault="00FA46E4" w14:paraId="3B42DFDD" wp14:textId="77777777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5115" w:type="dxa"/>
            <w:tcBorders>
              <w:top w:val="single" w:color="auto" w:sz="2" w:space="0"/>
            </w:tcBorders>
            <w:tcMar/>
          </w:tcPr>
          <w:p w:rsidR="0060572B" w:rsidP="18CE79E8" w:rsidRDefault="0060572B" w14:paraId="738ED3EA" wp14:textId="77777777" wp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"/>
              </w:rPr>
              <w:t>Course Sponsor Name</w:t>
            </w: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</w:p>
          <w:p w:rsidRPr="0060572B" w:rsidR="0060572B" w:rsidP="00887B05" w:rsidRDefault="0060572B" w14:paraId="59E32983" wp14:textId="77777777">
            <w:pPr>
              <w:ind w:left="-108"/>
              <w:rPr>
                <w:rFonts w:ascii="Times New Roman" w:hAnsi="Times New Roman"/>
                <w:b/>
                <w:sz w:val="24"/>
              </w:rPr>
            </w:pPr>
          </w:p>
        </w:tc>
      </w:tr>
      <w:tr xmlns:wp14="http://schemas.microsoft.com/office/word/2010/wordml" w:rsidRPr="00C73A1D" w:rsidR="00350F99" w:rsidTr="43FE07F4" w14:paraId="7B154E73" wp14:textId="77777777">
        <w:trPr>
          <w:trHeight w:val="289"/>
        </w:trPr>
        <w:tc>
          <w:tcPr>
            <w:tcW w:w="5053" w:type="dxa"/>
            <w:tcBorders>
              <w:bottom w:val="single" w:color="auto" w:sz="2" w:space="0"/>
            </w:tcBorders>
            <w:tcMar/>
            <w:vAlign w:val="bottom"/>
          </w:tcPr>
          <w:p w:rsidRPr="006A63B2" w:rsidR="00350F99" w:rsidP="18CE79E8" w:rsidRDefault="00FE5061" w14:paraId="29C755BD" wp14:textId="77777777" wp14:noSpellErr="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8CE79E8" w:rsidR="18CE79E8">
              <w:rPr>
                <w:rFonts w:ascii="Times New Roman" w:hAnsi="Times New Roman" w:eastAsia="Times New Roman" w:cs="Times New Roman"/>
                <w:sz w:val="24"/>
                <w:szCs w:val="24"/>
              </w:rPr>
              <w:t>R13091</w:t>
            </w:r>
            <w:r w:rsidRPr="18CE79E8" w:rsidR="18CE79E8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12" w:type="dxa"/>
            <w:tcMar/>
            <w:vAlign w:val="bottom"/>
          </w:tcPr>
          <w:p w:rsidRPr="00C73A1D" w:rsidR="00350F99" w:rsidP="00350F99" w:rsidRDefault="00350F99" w14:paraId="63FFB163" wp14:textId="77777777"/>
        </w:tc>
        <w:tc>
          <w:tcPr>
            <w:tcW w:w="5115" w:type="dxa"/>
            <w:tcBorders>
              <w:bottom w:val="single" w:color="auto" w:sz="2" w:space="0"/>
            </w:tcBorders>
            <w:tcMar/>
            <w:vAlign w:val="bottom"/>
          </w:tcPr>
          <w:p w:rsidRPr="00B90B69" w:rsidR="00350F99" w:rsidP="18CE79E8" w:rsidRDefault="009D7C61" w14:paraId="39AA128E" wp14:textId="44E8120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FE07F4" w:rsidR="43FE07F4">
              <w:rPr>
                <w:rFonts w:ascii="Times New Roman" w:hAnsi="Times New Roman" w:eastAsia="Times New Roman" w:cs="Times New Roman"/>
                <w:sz w:val="24"/>
                <w:szCs w:val="24"/>
              </w:rPr>
              <w:t>5/29/2021</w:t>
            </w:r>
          </w:p>
        </w:tc>
      </w:tr>
      <w:tr xmlns:wp14="http://schemas.microsoft.com/office/word/2010/wordml" w:rsidRPr="00C73A1D" w:rsidR="00350F99" w:rsidTr="43FE07F4" w14:paraId="63657CA4" wp14:textId="77777777">
        <w:trPr>
          <w:trHeight w:val="289"/>
        </w:trPr>
        <w:tc>
          <w:tcPr>
            <w:tcW w:w="5053" w:type="dxa"/>
            <w:tcBorders>
              <w:top w:val="single" w:color="auto" w:sz="2" w:space="0"/>
            </w:tcBorders>
            <w:tcMar/>
          </w:tcPr>
          <w:p w:rsidRPr="006A63B2" w:rsidR="00350F99" w:rsidP="18CE79E8" w:rsidRDefault="00FE5061" w14:paraId="15BD8AB8" wp14:textId="77777777" wp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Course Identification Number</w:t>
            </w:r>
          </w:p>
        </w:tc>
        <w:tc>
          <w:tcPr>
            <w:tcW w:w="812" w:type="dxa"/>
            <w:tcMar/>
          </w:tcPr>
          <w:p w:rsidRPr="00C101D2" w:rsidR="00350F99" w:rsidP="00350F99" w:rsidRDefault="00350F99" w14:paraId="3501312A" wp14:textId="77777777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5115" w:type="dxa"/>
            <w:tcBorders>
              <w:top w:val="single" w:color="auto" w:sz="2" w:space="0"/>
            </w:tcBorders>
            <w:tcMar/>
          </w:tcPr>
          <w:p w:rsidRPr="00C101D2" w:rsidR="00350F99" w:rsidP="18CE79E8" w:rsidRDefault="00117846" w14:paraId="43606AB2" wp14:textId="77777777" wp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Date Submitted</w:t>
            </w:r>
          </w:p>
        </w:tc>
      </w:tr>
      <w:tr xmlns:wp14="http://schemas.microsoft.com/office/word/2010/wordml" w:rsidRPr="00C73A1D" w:rsidR="00350F99" w:rsidTr="43FE07F4" w14:paraId="74B6E5D1" wp14:textId="77777777">
        <w:trPr>
          <w:trHeight w:val="819"/>
        </w:trPr>
        <w:tc>
          <w:tcPr>
            <w:tcW w:w="5053" w:type="dxa"/>
            <w:tcBorders>
              <w:bottom w:val="single" w:color="auto" w:sz="2" w:space="0"/>
            </w:tcBorders>
            <w:tcMar/>
          </w:tcPr>
          <w:p w:rsidRPr="00C73A1D" w:rsidR="00350F99" w:rsidP="00350F99" w:rsidRDefault="00350F99" w14:paraId="782C28F9" wp14:textId="77777777"/>
        </w:tc>
        <w:tc>
          <w:tcPr>
            <w:tcW w:w="812" w:type="dxa"/>
            <w:tcBorders>
              <w:bottom w:val="single" w:color="auto" w:sz="2" w:space="0"/>
            </w:tcBorders>
            <w:tcMar/>
          </w:tcPr>
          <w:p w:rsidRPr="00C73A1D" w:rsidR="00C101D2" w:rsidP="00350F99" w:rsidRDefault="00C101D2" w14:paraId="488597CD" wp14:textId="77777777"/>
        </w:tc>
        <w:tc>
          <w:tcPr>
            <w:tcW w:w="5115" w:type="dxa"/>
            <w:tcBorders>
              <w:bottom w:val="single" w:color="auto" w:sz="2" w:space="0"/>
            </w:tcBorders>
            <w:tcMar/>
          </w:tcPr>
          <w:p w:rsidR="00350F99" w:rsidP="00350F99" w:rsidRDefault="00350F99" w14:paraId="26E0C653" wp14:textId="77777777"/>
          <w:p w:rsidRPr="00C73A1D" w:rsidR="00AF1E24" w:rsidP="00350F99" w:rsidRDefault="00AF1E24" w14:paraId="3ECF393B" wp14:textId="77777777"/>
        </w:tc>
      </w:tr>
      <w:tr xmlns:wp14="http://schemas.microsoft.com/office/word/2010/wordml" w:rsidRPr="00C73A1D" w:rsidR="00350F99" w:rsidTr="43FE07F4" w14:paraId="3B06BA0A" wp14:textId="77777777">
        <w:trPr>
          <w:trHeight w:val="362"/>
        </w:trPr>
        <w:tc>
          <w:tcPr>
            <w:tcW w:w="1098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9D9D9" w:themeFill="background1" w:themeFillShade="D9"/>
            <w:tcMar/>
            <w:vAlign w:val="center"/>
          </w:tcPr>
          <w:p w:rsidRPr="00C101D2" w:rsidR="00350F99" w:rsidP="18CE79E8" w:rsidRDefault="00117846" w14:paraId="7063C452" wp14:textId="77777777" wp14:noSpellErr="1">
            <w:pPr>
              <w:pStyle w:val="Heading2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18CE79E8" w:rsidR="18CE79E8">
              <w:rPr>
                <w:rFonts w:ascii="Times New Roman" w:hAnsi="Times New Roman" w:eastAsia="Times New Roman" w:cs="Times New Roman"/>
                <w:sz w:val="32"/>
                <w:szCs w:val="32"/>
              </w:rPr>
              <w:t>12</w:t>
            </w:r>
            <w:r w:rsidRPr="18CE79E8" w:rsidR="18CE79E8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Credit</w:t>
            </w:r>
            <w:r w:rsidRPr="18CE79E8" w:rsidR="18CE79E8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Hours</w:t>
            </w:r>
          </w:p>
        </w:tc>
      </w:tr>
      <w:tr xmlns:wp14="http://schemas.microsoft.com/office/word/2010/wordml" w:rsidRPr="00C73A1D" w:rsidR="00887B05" w:rsidTr="43FE07F4" w14:paraId="6152498D" wp14:textId="77777777">
        <w:trPr>
          <w:trHeight w:val="217"/>
        </w:trPr>
        <w:tc>
          <w:tcPr>
            <w:tcW w:w="10980" w:type="dxa"/>
            <w:gridSpan w:val="3"/>
            <w:tcBorders>
              <w:top w:val="single" w:color="auto" w:sz="2" w:space="0"/>
            </w:tcBorders>
            <w:tcMar/>
            <w:vAlign w:val="bottom"/>
          </w:tcPr>
          <w:p w:rsidR="00887B05" w:rsidP="00E96F6D" w:rsidRDefault="00887B05" w14:paraId="5B743024" wp14:textId="77777777">
            <w:pPr>
              <w:ind w:right="250"/>
            </w:pPr>
          </w:p>
          <w:p w:rsidR="00887B05" w:rsidP="00E96F6D" w:rsidRDefault="00887B05" w14:paraId="2B8895F2" wp14:textId="77777777">
            <w:pPr>
              <w:ind w:right="250"/>
            </w:pPr>
          </w:p>
          <w:p w:rsidR="00FE5061" w:rsidP="00E96F6D" w:rsidRDefault="00FE5061" w14:paraId="71491CED" wp14:textId="77777777">
            <w:pPr>
              <w:ind w:right="250"/>
            </w:pPr>
          </w:p>
          <w:p w:rsidR="00FE5061" w:rsidP="00E96F6D" w:rsidRDefault="00FE5061" w14:paraId="5BDF94A5" wp14:textId="77777777">
            <w:pPr>
              <w:ind w:right="250"/>
            </w:pPr>
          </w:p>
          <w:p w:rsidR="00FE5061" w:rsidP="00E96F6D" w:rsidRDefault="00FE5061" w14:paraId="4C4DF6F7" wp14:textId="77777777">
            <w:pPr>
              <w:ind w:right="250"/>
            </w:pPr>
          </w:p>
          <w:p w:rsidR="00FE5061" w:rsidP="00E96F6D" w:rsidRDefault="00FE5061" w14:paraId="243EA618" wp14:textId="77777777">
            <w:pPr>
              <w:ind w:right="250"/>
            </w:pPr>
          </w:p>
          <w:p w:rsidRPr="00E96F6D" w:rsidR="00887B05" w:rsidP="0036056C" w:rsidRDefault="00E96F6D" w14:paraId="6BD882AE" wp14:textId="77777777">
            <w:pPr>
              <w:ind w:left="-108" w:right="250"/>
              <w:jc w:val="center"/>
              <w:rPr>
                <w:u w:val="single"/>
              </w:rPr>
            </w:pPr>
            <w:r>
              <w:t xml:space="preserve"> </w:t>
            </w:r>
            <w:r w:rsidRPr="00E96F6D">
              <w:rPr>
                <w:noProof/>
                <w:u w:val="single"/>
              </w:rPr>
              <w:drawing>
                <wp:inline xmlns:wp14="http://schemas.microsoft.com/office/word/2010/wordprocessingDrawing" distT="0" distB="0" distL="0" distR="0" wp14:anchorId="276C9851" wp14:editId="0C1C1BF2">
                  <wp:extent cx="2638425" cy="371475"/>
                  <wp:effectExtent l="0" t="0" r="9525" b="9525"/>
                  <wp:docPr id="2" name="Picture 2" descr="C:\Users\Jenny\AppData\Local\Microsoft\Windows\INetCache\Content.Word\Jenny Signature0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enny\AppData\Local\Microsoft\Windows\INetCache\Content.Word\Jenny Signature0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C73A1D" w:rsidR="00887B05" w:rsidTr="43FE07F4" w14:paraId="437C56A0" wp14:textId="77777777">
        <w:trPr>
          <w:trHeight w:val="5121"/>
        </w:trPr>
        <w:tc>
          <w:tcPr>
            <w:tcW w:w="10980" w:type="dxa"/>
            <w:gridSpan w:val="3"/>
            <w:tcMar/>
          </w:tcPr>
          <w:p w:rsidRPr="0036056C" w:rsidR="00887B05" w:rsidP="18CE79E8" w:rsidRDefault="00887B05" w14:paraId="5FE3D03A" wp14:textId="77777777" wp14:noSpellErr="1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"/>
              </w:rPr>
            </w:pPr>
            <w:r w:rsidRPr="18CE79E8" w:rsidR="18CE79E8">
              <w:rPr>
                <w:rFonts w:ascii="Times New Roman" w:hAnsi="Times New Roman" w:eastAsia="Times New Roman" w:cs="Times New Roman"/>
                <w:sz w:val="20"/>
                <w:szCs w:val="20"/>
                <w:lang w:val="en"/>
              </w:rPr>
              <w:t xml:space="preserve">Signature of </w:t>
            </w:r>
            <w:r w:rsidRPr="18CE79E8" w:rsidR="18CE79E8">
              <w:rPr>
                <w:rFonts w:ascii="Times New Roman" w:hAnsi="Times New Roman" w:eastAsia="Times New Roman" w:cs="Times New Roman"/>
                <w:sz w:val="20"/>
                <w:szCs w:val="20"/>
                <w:lang w:val="en"/>
              </w:rPr>
              <w:t>Provider</w:t>
            </w:r>
          </w:p>
          <w:p w:rsidRPr="0036056C" w:rsidR="00887B05" w:rsidP="18CE79E8" w:rsidRDefault="00887B05" w14:paraId="3F37E2C7" wp14:textId="77777777" wp14:noSpellErr="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"/>
              </w:rPr>
              <w:t>Jenny Vita</w:t>
            </w:r>
          </w:p>
          <w:p w:rsidR="00887B05" w:rsidP="00887B05" w:rsidRDefault="00887B05" w14:paraId="1302A247" wp14:textId="77777777"/>
          <w:p w:rsidR="00AF2AAE" w:rsidP="00887B05" w:rsidRDefault="00AF2AAE" w14:paraId="4793B187" wp14:textId="77777777"/>
          <w:p w:rsidR="00B90B69" w:rsidP="00887B05" w:rsidRDefault="00B90B69" w14:paraId="28BC9BDD" wp14:textId="77777777"/>
          <w:p w:rsidR="00E96F6D" w:rsidP="00887B05" w:rsidRDefault="00E96F6D" w14:paraId="7D3CE19B" wp14:textId="77777777">
            <w:pPr>
              <w:rPr>
                <w:rFonts w:asciiTheme="majorHAnsi" w:hAnsiTheme="majorHAnsi"/>
                <w:szCs w:val="16"/>
              </w:rPr>
            </w:pPr>
          </w:p>
          <w:p w:rsidR="00FE5061" w:rsidP="00887B05" w:rsidRDefault="00FE5061" w14:paraId="725955BF" wp14:textId="77777777">
            <w:pPr>
              <w:rPr>
                <w:rFonts w:asciiTheme="majorHAnsi" w:hAnsiTheme="majorHAnsi"/>
                <w:szCs w:val="16"/>
              </w:rPr>
            </w:pPr>
          </w:p>
          <w:p w:rsidR="00FE5061" w:rsidP="00887B05" w:rsidRDefault="00FE5061" w14:paraId="3CC02478" wp14:textId="77777777">
            <w:pPr>
              <w:rPr>
                <w:rFonts w:asciiTheme="majorHAnsi" w:hAnsiTheme="majorHAnsi"/>
                <w:szCs w:val="16"/>
              </w:rPr>
            </w:pPr>
          </w:p>
          <w:p w:rsidR="00FE5061" w:rsidP="00887B05" w:rsidRDefault="00FE5061" w14:paraId="6FAED90E" wp14:textId="77777777">
            <w:pPr>
              <w:rPr>
                <w:rFonts w:asciiTheme="majorHAnsi" w:hAnsiTheme="majorHAnsi"/>
                <w:szCs w:val="16"/>
              </w:rPr>
            </w:pPr>
          </w:p>
          <w:p w:rsidR="00FE5061" w:rsidP="00887B05" w:rsidRDefault="00FE5061" w14:paraId="75CC99B9" wp14:textId="77777777">
            <w:pPr>
              <w:rPr>
                <w:rFonts w:asciiTheme="majorHAnsi" w:hAnsiTheme="majorHAnsi"/>
                <w:szCs w:val="16"/>
              </w:rPr>
            </w:pPr>
          </w:p>
          <w:p w:rsidR="00FE5061" w:rsidP="00887B05" w:rsidRDefault="00FE5061" w14:paraId="7A502D61" wp14:textId="77777777">
            <w:pPr>
              <w:rPr>
                <w:rFonts w:asciiTheme="majorHAnsi" w:hAnsiTheme="majorHAnsi"/>
                <w:szCs w:val="16"/>
              </w:rPr>
            </w:pPr>
          </w:p>
          <w:p w:rsidR="00FE5061" w:rsidP="00887B05" w:rsidRDefault="00FE5061" w14:paraId="0AE3889F" wp14:textId="77777777">
            <w:pPr>
              <w:rPr>
                <w:rFonts w:asciiTheme="majorHAnsi" w:hAnsiTheme="majorHAnsi"/>
                <w:szCs w:val="16"/>
              </w:rPr>
            </w:pPr>
          </w:p>
          <w:p w:rsidR="00FE5061" w:rsidP="00887B05" w:rsidRDefault="00FE5061" w14:paraId="2FCBC3FF" wp14:textId="77777777">
            <w:pPr>
              <w:rPr>
                <w:rFonts w:asciiTheme="majorHAnsi" w:hAnsiTheme="majorHAnsi"/>
                <w:szCs w:val="16"/>
              </w:rPr>
            </w:pPr>
          </w:p>
          <w:p w:rsidR="00FE5061" w:rsidP="00887B05" w:rsidRDefault="00FE5061" w14:paraId="4A698365" wp14:textId="77777777"/>
          <w:p w:rsidR="00E96F6D" w:rsidP="00887B05" w:rsidRDefault="00E96F6D" w14:paraId="3A1CE493" wp14:textId="77777777"/>
          <w:p w:rsidR="00AF2AAE" w:rsidP="00887B05" w:rsidRDefault="00AF2AAE" w14:paraId="10D4FC7C" wp14:textId="77777777"/>
          <w:p w:rsidRPr="00945144" w:rsidR="00AF2AAE" w:rsidP="18CE79E8" w:rsidRDefault="00AF2AAE" w14:paraId="5648BF14" wp14:textId="77777777" wp14:noSpellErr="1">
            <w:pPr>
              <w:widowControl w:val="0"/>
              <w:pBdr>
                <w:top w:val="single" w:color="auto" w:sz="2" w:space="1"/>
                <w:left w:val="single" w:color="auto" w:sz="2" w:space="4"/>
                <w:bottom w:val="single" w:color="auto" w:sz="2" w:space="1"/>
                <w:right w:val="single" w:color="auto" w:sz="2" w:space="4"/>
              </w:pBdr>
              <w:shd w:val="clear" w:color="auto" w:fill="D9D9D9" w:themeFill="background1" w:themeFillShade="D9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  <w:t>Dennis Walsh &amp; Associates</w:t>
            </w:r>
          </w:p>
          <w:p w:rsidRPr="00945144" w:rsidR="00AF2AAE" w:rsidP="18CE79E8" w:rsidRDefault="00AF2AAE" w14:paraId="1B9713AD" wp14:textId="77777777" wp14:noSpellErr="1">
            <w:pPr>
              <w:widowControl w:val="0"/>
              <w:pBdr>
                <w:top w:val="single" w:color="auto" w:sz="2" w:space="1"/>
                <w:left w:val="single" w:color="auto" w:sz="2" w:space="4"/>
                <w:bottom w:val="single" w:color="auto" w:sz="2" w:space="1"/>
                <w:right w:val="single" w:color="auto" w:sz="2" w:space="4"/>
              </w:pBdr>
              <w:shd w:val="clear" w:color="auto" w:fill="D9D9D9" w:themeFill="background1" w:themeFillShade="D9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  <w:t xml:space="preserve">2222 Colony Plaza </w:t>
            </w:r>
          </w:p>
          <w:p w:rsidRPr="00945144" w:rsidR="00AF2AAE" w:rsidP="18CE79E8" w:rsidRDefault="00AF2AAE" w14:paraId="016C75FA" wp14:textId="77777777" wp14:noSpellErr="1">
            <w:pPr>
              <w:widowControl w:val="0"/>
              <w:pBdr>
                <w:top w:val="single" w:color="auto" w:sz="2" w:space="1"/>
                <w:left w:val="single" w:color="auto" w:sz="2" w:space="4"/>
                <w:bottom w:val="single" w:color="auto" w:sz="2" w:space="1"/>
                <w:right w:val="single" w:color="auto" w:sz="2" w:space="4"/>
              </w:pBdr>
              <w:shd w:val="clear" w:color="auto" w:fill="D9D9D9" w:themeFill="background1" w:themeFillShade="D9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  <w:t>Newport Beach, CA 92660</w:t>
            </w:r>
          </w:p>
          <w:p w:rsidRPr="00117846" w:rsidR="00AF2AAE" w:rsidP="18CE79E8" w:rsidRDefault="00AF2AAE" w14:paraId="4CA71797" wp14:textId="77777777" wp14:noSpellErr="1">
            <w:pPr>
              <w:widowControl w:val="0"/>
              <w:pBdr>
                <w:top w:val="single" w:color="auto" w:sz="2" w:space="1"/>
                <w:left w:val="single" w:color="auto" w:sz="2" w:space="4"/>
                <w:bottom w:val="single" w:color="auto" w:sz="2" w:space="1"/>
                <w:right w:val="single" w:color="auto" w:sz="2" w:space="4"/>
              </w:pBdr>
              <w:shd w:val="clear" w:color="auto" w:fill="D9D9D9" w:themeFill="background1" w:themeFillShade="D9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</w:pP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  <w:t>800.428.1122</w:t>
            </w: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  <w:t xml:space="preserve"> </w:t>
            </w: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  <w:t>www.sellnewhomes.co</w:t>
            </w:r>
            <w:r w:rsidRPr="18CE79E8" w:rsidR="18CE79E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"/>
              </w:rPr>
              <w:t>m</w:t>
            </w:r>
          </w:p>
        </w:tc>
      </w:tr>
    </w:tbl>
    <w:p xmlns:wp14="http://schemas.microsoft.com/office/word/2010/wordml" w:rsidR="00990075" w:rsidP="00117846" w:rsidRDefault="00990075" w14:paraId="639E1C5D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2FAE2423" wp14:textId="77777777">
      <w:pPr>
        <w:rPr>
          <w:rFonts w:ascii="Times New Roman" w:hAnsi="Times New Roman"/>
          <w:sz w:val="20"/>
          <w:szCs w:val="20"/>
          <w:lang w:val="en"/>
        </w:rPr>
      </w:pPr>
      <w:bookmarkStart w:name="_GoBack" w:id="0"/>
      <w:bookmarkEnd w:id="0"/>
    </w:p>
    <w:p xmlns:wp14="http://schemas.microsoft.com/office/word/2010/wordml" w:rsidR="00117846" w:rsidP="00117846" w:rsidRDefault="00117846" w14:paraId="092A7650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5EF60C20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33C041C6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5DCA8EB0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6B46679A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3A742056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49F9C2EF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17AF3F45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="00117846" w:rsidP="00117846" w:rsidRDefault="00117846" w14:paraId="0D95328C" wp14:textId="77777777">
      <w:pPr>
        <w:rPr>
          <w:rFonts w:ascii="Times New Roman" w:hAnsi="Times New Roman"/>
          <w:sz w:val="20"/>
          <w:szCs w:val="20"/>
          <w:lang w:val="en"/>
        </w:rPr>
      </w:pPr>
    </w:p>
    <w:p xmlns:wp14="http://schemas.microsoft.com/office/word/2010/wordml" w:rsidRPr="0090482A" w:rsidR="00117846" w:rsidP="00117846" w:rsidRDefault="00117846" w14:paraId="56D6A85B" wp14:textId="77777777">
      <w:pPr>
        <w:rPr>
          <w:rFonts w:ascii="Times New Roman" w:hAnsi="Times New Roman"/>
          <w:sz w:val="20"/>
          <w:szCs w:val="20"/>
          <w:lang w:val="en"/>
        </w:rPr>
      </w:pPr>
    </w:p>
    <w:sectPr w:rsidRPr="0090482A" w:rsidR="00117846" w:rsidSect="0090482A">
      <w:pgSz w:w="12240" w:h="15840" w:orient="portrait"/>
      <w:pgMar w:top="864" w:right="1080" w:bottom="864" w:left="1440" w:header="720" w:footer="720" w:gutter="0"/>
      <w:pgBorders w:offsetFrom="page">
        <w:top w:val="single" w:color="auto" w:sz="36" w:space="24"/>
        <w:left w:val="single" w:color="auto" w:sz="36" w:space="24"/>
        <w:bottom w:val="single" w:color="auto" w:sz="36" w:space="24"/>
        <w:right w:val="single" w:color="auto" w:sz="36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46EAF" w:rsidP="00B63680" w:rsidRDefault="00246EAF" w14:paraId="3DEED30E" wp14:textId="77777777">
      <w:pPr>
        <w:spacing w:before="0"/>
      </w:pPr>
      <w:r>
        <w:separator/>
      </w:r>
    </w:p>
  </w:endnote>
  <w:endnote w:type="continuationSeparator" w:id="0">
    <w:p xmlns:wp14="http://schemas.microsoft.com/office/word/2010/wordml" w:rsidR="00246EAF" w:rsidP="00B63680" w:rsidRDefault="00246EAF" w14:paraId="20835AC3" wp14:textId="7777777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46EAF" w:rsidP="00B63680" w:rsidRDefault="00246EAF" w14:paraId="59C64253" wp14:textId="77777777">
      <w:pPr>
        <w:spacing w:before="0"/>
      </w:pPr>
      <w:r>
        <w:separator/>
      </w:r>
    </w:p>
  </w:footnote>
  <w:footnote w:type="continuationSeparator" w:id="0">
    <w:p xmlns:wp14="http://schemas.microsoft.com/office/word/2010/wordml" w:rsidR="00246EAF" w:rsidP="00B63680" w:rsidRDefault="00246EAF" w14:paraId="242D99DD" wp14:textId="7777777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5A691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94CC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CCAD8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59A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0F862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5C425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C38A3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02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8744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41A7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72B"/>
    <w:rsid w:val="00012CD8"/>
    <w:rsid w:val="00117846"/>
    <w:rsid w:val="00123B71"/>
    <w:rsid w:val="00246EAF"/>
    <w:rsid w:val="002B0E99"/>
    <w:rsid w:val="002B2E2E"/>
    <w:rsid w:val="002D66A9"/>
    <w:rsid w:val="00350F99"/>
    <w:rsid w:val="00352358"/>
    <w:rsid w:val="0036056C"/>
    <w:rsid w:val="00375CD2"/>
    <w:rsid w:val="0039240B"/>
    <w:rsid w:val="003B77EA"/>
    <w:rsid w:val="00410463"/>
    <w:rsid w:val="004B6946"/>
    <w:rsid w:val="00500686"/>
    <w:rsid w:val="0052546B"/>
    <w:rsid w:val="00545F4D"/>
    <w:rsid w:val="005B637E"/>
    <w:rsid w:val="005E6AE5"/>
    <w:rsid w:val="0060572B"/>
    <w:rsid w:val="00635BE9"/>
    <w:rsid w:val="00645323"/>
    <w:rsid w:val="006647CD"/>
    <w:rsid w:val="006936C2"/>
    <w:rsid w:val="006A5B14"/>
    <w:rsid w:val="006A63B2"/>
    <w:rsid w:val="006C1602"/>
    <w:rsid w:val="006C2A99"/>
    <w:rsid w:val="00753A05"/>
    <w:rsid w:val="0079065A"/>
    <w:rsid w:val="007A2F87"/>
    <w:rsid w:val="007C2D01"/>
    <w:rsid w:val="0081345B"/>
    <w:rsid w:val="008439CB"/>
    <w:rsid w:val="00855CC2"/>
    <w:rsid w:val="00887B05"/>
    <w:rsid w:val="00895331"/>
    <w:rsid w:val="008D2E3C"/>
    <w:rsid w:val="008E1C24"/>
    <w:rsid w:val="0090482A"/>
    <w:rsid w:val="009305AA"/>
    <w:rsid w:val="00945144"/>
    <w:rsid w:val="00990075"/>
    <w:rsid w:val="009D7C61"/>
    <w:rsid w:val="00A1168C"/>
    <w:rsid w:val="00A75C2E"/>
    <w:rsid w:val="00A900A4"/>
    <w:rsid w:val="00AF00D4"/>
    <w:rsid w:val="00AF1448"/>
    <w:rsid w:val="00AF1E24"/>
    <w:rsid w:val="00AF2AAE"/>
    <w:rsid w:val="00B63680"/>
    <w:rsid w:val="00B90B69"/>
    <w:rsid w:val="00C101D2"/>
    <w:rsid w:val="00C73A1D"/>
    <w:rsid w:val="00CD0D97"/>
    <w:rsid w:val="00CE23EB"/>
    <w:rsid w:val="00D37680"/>
    <w:rsid w:val="00D4272E"/>
    <w:rsid w:val="00DC486C"/>
    <w:rsid w:val="00DF74EB"/>
    <w:rsid w:val="00E372AB"/>
    <w:rsid w:val="00E75A61"/>
    <w:rsid w:val="00E77827"/>
    <w:rsid w:val="00E77AC0"/>
    <w:rsid w:val="00E96F6D"/>
    <w:rsid w:val="00EA6DAE"/>
    <w:rsid w:val="00F061F9"/>
    <w:rsid w:val="00F144D1"/>
    <w:rsid w:val="00F2783A"/>
    <w:rsid w:val="00F27F34"/>
    <w:rsid w:val="00F367CE"/>
    <w:rsid w:val="00F43873"/>
    <w:rsid w:val="00F81B18"/>
    <w:rsid w:val="00FA02C8"/>
    <w:rsid w:val="00FA46E4"/>
    <w:rsid w:val="00FE5061"/>
    <w:rsid w:val="18CE79E8"/>
    <w:rsid w:val="43FE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4542B"/>
  <w15:docId w15:val="{65D361D7-BB52-406A-BBC7-D79EF53236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</w:latentStyles>
  <w:style w:type="paragraph" w:styleId="Normal" w:default="1">
    <w:name w:val="Normal"/>
    <w:qFormat/>
    <w:rsid w:val="00410463"/>
    <w:pPr>
      <w:spacing w:before="40"/>
    </w:pPr>
    <w:rPr>
      <w:rFonts w:asciiTheme="minorHAnsi" w:hAnsiTheme="minorHAnsi"/>
      <w:sz w:val="16"/>
      <w:szCs w:val="24"/>
    </w:rPr>
  </w:style>
  <w:style w:type="paragraph" w:styleId="Heading1">
    <w:name w:val="heading 1"/>
    <w:basedOn w:val="Normal"/>
    <w:next w:val="Normal"/>
    <w:qFormat/>
    <w:rsid w:val="004B6946"/>
    <w:pPr>
      <w:jc w:val="center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qFormat/>
    <w:rsid w:val="00410463"/>
    <w:pPr>
      <w:spacing w:before="0"/>
      <w:jc w:val="center"/>
      <w:outlineLvl w:val="1"/>
    </w:pPr>
    <w:rPr>
      <w:rFonts w:asciiTheme="majorHAnsi" w:hAnsiTheme="majorHAnsi"/>
      <w:b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AF1448"/>
    <w:rPr>
      <w:rFonts w:ascii="Arial" w:hAnsi="Arial"/>
      <w:sz w:val="16"/>
    </w:rPr>
    <w:tblPr/>
  </w:style>
  <w:style w:type="paragraph" w:styleId="BalloonText">
    <w:name w:val="Balloon Text"/>
    <w:basedOn w:val="Normal"/>
    <w:semiHidden/>
    <w:unhideWhenUsed/>
    <w:rsid w:val="00500686"/>
    <w:rPr>
      <w:rFonts w:ascii="Tahoma" w:hAnsi="Tahoma" w:cs="Tahoma"/>
      <w:szCs w:val="16"/>
    </w:rPr>
  </w:style>
  <w:style w:type="character" w:styleId="CommentReference">
    <w:name w:val="annotation reference"/>
    <w:basedOn w:val="DefaultParagraphFont"/>
    <w:semiHidden/>
    <w:unhideWhenUsed/>
    <w:rsid w:val="00500686"/>
    <w:rPr>
      <w:sz w:val="16"/>
      <w:szCs w:val="16"/>
    </w:rPr>
  </w:style>
  <w:style w:type="paragraph" w:styleId="CommentText">
    <w:name w:val="annotation text"/>
    <w:basedOn w:val="Normal"/>
    <w:semiHidden/>
    <w:unhideWhenUsed/>
    <w:rsid w:val="005006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unhideWhenUsed/>
    <w:rsid w:val="00500686"/>
    <w:rPr>
      <w:b/>
      <w:bCs/>
    </w:rPr>
  </w:style>
  <w:style w:type="paragraph" w:styleId="Header">
    <w:name w:val="header"/>
    <w:basedOn w:val="Normal"/>
    <w:link w:val="HeaderChar"/>
    <w:unhideWhenUsed/>
    <w:rsid w:val="00B63680"/>
    <w:pPr>
      <w:tabs>
        <w:tab w:val="center" w:pos="4680"/>
        <w:tab w:val="right" w:pos="9360"/>
      </w:tabs>
      <w:spacing w:before="0"/>
    </w:pPr>
  </w:style>
  <w:style w:type="character" w:styleId="HeaderChar" w:customStyle="1">
    <w:name w:val="Header Char"/>
    <w:basedOn w:val="DefaultParagraphFont"/>
    <w:link w:val="Header"/>
    <w:rsid w:val="00B63680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B63680"/>
    <w:pPr>
      <w:tabs>
        <w:tab w:val="center" w:pos="4680"/>
        <w:tab w:val="right" w:pos="9360"/>
      </w:tabs>
      <w:spacing w:before="0"/>
    </w:pPr>
  </w:style>
  <w:style w:type="character" w:styleId="FooterChar" w:customStyle="1">
    <w:name w:val="Footer Char"/>
    <w:basedOn w:val="DefaultParagraphFont"/>
    <w:link w:val="Footer"/>
    <w:rsid w:val="00B63680"/>
    <w:rPr>
      <w:rFonts w:asciiTheme="minorHAnsi" w:hAnsiTheme="minorHAnsi"/>
      <w:sz w:val="16"/>
      <w:szCs w:val="24"/>
    </w:rPr>
  </w:style>
  <w:style w:type="character" w:styleId="normaltextrun" w:customStyle="1">
    <w:name w:val="normaltextrun"/>
    <w:basedOn w:val="DefaultParagraphFont"/>
    <w:rsid w:val="00FE5061"/>
  </w:style>
  <w:style w:type="character" w:styleId="eop" w:customStyle="1">
    <w:name w:val="eop"/>
    <w:basedOn w:val="DefaultParagraphFont"/>
    <w:rsid w:val="00FE5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nny\AppData\Roaming\Microsoft\Templates\Child's%20emergency%20contact%20and%20medical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3E3AC72C-A294-458D-BC8B-E32FBA0921D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Child's emergency contact and medical information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Child's emergency contact and medical information</dc:title>
  <dc:creator>Jenny Vita</dc:creator>
  <keywords/>
  <lastModifiedBy>Jenny Vita</lastModifiedBy>
  <revision>4</revision>
  <lastPrinted>2014-12-05T21:56:00.0000000Z</lastPrinted>
  <dcterms:created xsi:type="dcterms:W3CDTF">2017-01-27T00:43:00.0000000Z</dcterms:created>
  <dcterms:modified xsi:type="dcterms:W3CDTF">2021-05-29T18:08:45.3004301Z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TC010184101033</vt:lpwstr>
  </property>
</Properties>
</file>